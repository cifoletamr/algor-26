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46636" w14:textId="77777777" w:rsidR="007464EC" w:rsidRDefault="007464EC"/>
    <w:p w14:paraId="133200A8" w14:textId="77777777" w:rsidR="007464EC" w:rsidRDefault="006D3528">
      <w:pPr>
        <w:pStyle w:val="Pargrafdellista"/>
        <w:numPr>
          <w:ilvl w:val="0"/>
          <w:numId w:val="1"/>
        </w:numPr>
      </w:pPr>
      <w:r>
        <w:t>Repassa i fes els exercicis de la bibliografia en català : Apartats del 2.4 fins al 2.10, excloent conjunts (pag del 27 a 29).</w:t>
      </w:r>
    </w:p>
    <w:p w14:paraId="004FFB1C" w14:textId="77777777" w:rsidR="007464EC" w:rsidRDefault="006D3528">
      <w:hyperlink r:id="rId7" w:history="1">
        <w:r>
          <w:rPr>
            <w:rStyle w:val="Enlla"/>
          </w:rPr>
          <w:t>file://lt2bs27579/pc_server/3.Bibliografia/1-ConceptesB%C3%A0sicsdeProgramaci%C3%B3.pdf</w:t>
        </w:r>
      </w:hyperlink>
    </w:p>
    <w:p w14:paraId="17611EFE" w14:textId="77777777" w:rsidR="007464EC" w:rsidRDefault="007464EC"/>
    <w:p w14:paraId="03EEA423" w14:textId="77777777" w:rsidR="007464EC" w:rsidRDefault="007464EC"/>
    <w:p w14:paraId="751B747C" w14:textId="77777777" w:rsidR="007464EC" w:rsidRDefault="006D3528">
      <w:pPr>
        <w:pStyle w:val="Pargrafdellista"/>
        <w:numPr>
          <w:ilvl w:val="0"/>
          <w:numId w:val="1"/>
        </w:numPr>
      </w:pPr>
      <w:r>
        <w:t xml:space="preserve">Repasa i haz los ejercicios  de la bibliografia en castellano : </w:t>
      </w:r>
    </w:p>
    <w:p w14:paraId="3950BE07" w14:textId="77777777" w:rsidR="007464EC" w:rsidRDefault="006D3528">
      <w:pPr>
        <w:pStyle w:val="Pargrafdellista"/>
      </w:pPr>
      <w:r>
        <w:t>Temas 3, 4, 5 y 6.1.  Excluye los conjuntos pàgina 172 a 179.</w:t>
      </w:r>
    </w:p>
    <w:p w14:paraId="6996DDB2" w14:textId="77777777" w:rsidR="007464EC" w:rsidRDefault="006D3528">
      <w:hyperlink r:id="rId8" w:history="1">
        <w:r>
          <w:rPr>
            <w:rStyle w:val="Enlla"/>
          </w:rPr>
          <w:t>file://lt2bs27579/pc_server/3.Bibliografia/2-AprendePython.pdf</w:t>
        </w:r>
      </w:hyperlink>
    </w:p>
    <w:p w14:paraId="5BC3D69F" w14:textId="77777777" w:rsidR="007464EC" w:rsidRDefault="007464EC"/>
    <w:p w14:paraId="030D6D41" w14:textId="77777777" w:rsidR="007464EC" w:rsidRDefault="007464EC"/>
    <w:p w14:paraId="352501C6" w14:textId="77777777" w:rsidR="007464EC" w:rsidRDefault="007464EC"/>
    <w:p w14:paraId="67C1D462" w14:textId="77777777" w:rsidR="007464EC" w:rsidRDefault="007464EC"/>
    <w:p w14:paraId="11FDA113" w14:textId="77777777" w:rsidR="007464EC" w:rsidRDefault="007464EC"/>
    <w:p w14:paraId="4A1917D7" w14:textId="77777777" w:rsidR="007464EC" w:rsidRDefault="007464EC"/>
    <w:sectPr w:rsidR="007464EC"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DA088" w14:textId="77777777" w:rsidR="006D3528" w:rsidRDefault="006D3528">
      <w:pPr>
        <w:spacing w:after="0" w:line="240" w:lineRule="auto"/>
      </w:pPr>
      <w:r>
        <w:separator/>
      </w:r>
    </w:p>
  </w:endnote>
  <w:endnote w:type="continuationSeparator" w:id="0">
    <w:p w14:paraId="077B8127" w14:textId="77777777" w:rsidR="006D3528" w:rsidRDefault="006D3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E5BF0" w14:textId="77777777" w:rsidR="006D3528" w:rsidRDefault="006D352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56D5C1B" w14:textId="77777777" w:rsidR="006D3528" w:rsidRDefault="006D3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F7776F"/>
    <w:multiLevelType w:val="multilevel"/>
    <w:tmpl w:val="557A8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204447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464EC"/>
    <w:rsid w:val="006D3528"/>
    <w:rsid w:val="007464EC"/>
    <w:rsid w:val="00F3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1252B"/>
  <w15:docId w15:val="{A3B4DE72-983A-4197-9E25-75B2BC401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4"/>
        <w:szCs w:val="24"/>
        <w:lang w:val="ca-E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ol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ol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ol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ol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ol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ol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ol2Car">
    <w:name w:val="Títol 2 Car"/>
    <w:basedOn w:val="Lletraperdefectedelpargraf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ol3Car">
    <w:name w:val="Títol 3 Car"/>
    <w:basedOn w:val="Lletraperdefectedelpargraf"/>
    <w:rPr>
      <w:rFonts w:eastAsia="Times New Roman" w:cs="Times New Roman"/>
      <w:color w:val="0F4761"/>
      <w:sz w:val="28"/>
      <w:szCs w:val="28"/>
    </w:rPr>
  </w:style>
  <w:style w:type="character" w:customStyle="1" w:styleId="Ttol4Car">
    <w:name w:val="Títol 4 Car"/>
    <w:basedOn w:val="Lletraperdefectedelpargraf"/>
    <w:rPr>
      <w:rFonts w:eastAsia="Times New Roman" w:cs="Times New Roman"/>
      <w:i/>
      <w:iCs/>
      <w:color w:val="0F4761"/>
    </w:rPr>
  </w:style>
  <w:style w:type="character" w:customStyle="1" w:styleId="Ttol5Car">
    <w:name w:val="Títol 5 Car"/>
    <w:basedOn w:val="Lletraperdefectedelpargraf"/>
    <w:rPr>
      <w:rFonts w:eastAsia="Times New Roman" w:cs="Times New Roman"/>
      <w:color w:val="0F4761"/>
    </w:rPr>
  </w:style>
  <w:style w:type="character" w:customStyle="1" w:styleId="Ttol6Car">
    <w:name w:val="Títol 6 Car"/>
    <w:basedOn w:val="Lletraperdefectedelpargraf"/>
    <w:rPr>
      <w:rFonts w:eastAsia="Times New Roman" w:cs="Times New Roman"/>
      <w:i/>
      <w:iCs/>
      <w:color w:val="595959"/>
    </w:rPr>
  </w:style>
  <w:style w:type="character" w:customStyle="1" w:styleId="Ttol7Car">
    <w:name w:val="Títol 7 Car"/>
    <w:basedOn w:val="Lletraperdefectedelpargraf"/>
    <w:rPr>
      <w:rFonts w:eastAsia="Times New Roman" w:cs="Times New Roman"/>
      <w:color w:val="595959"/>
    </w:rPr>
  </w:style>
  <w:style w:type="character" w:customStyle="1" w:styleId="Ttol8Car">
    <w:name w:val="Títol 8 Car"/>
    <w:basedOn w:val="Lletraperdefectedelpargraf"/>
    <w:rPr>
      <w:rFonts w:eastAsia="Times New Roman" w:cs="Times New Roman"/>
      <w:i/>
      <w:iCs/>
      <w:color w:val="272727"/>
    </w:rPr>
  </w:style>
  <w:style w:type="character" w:customStyle="1" w:styleId="Ttol9Car">
    <w:name w:val="Títol 9 Car"/>
    <w:basedOn w:val="Lletraperdefectedelpargraf"/>
    <w:rPr>
      <w:rFonts w:eastAsia="Times New Roman" w:cs="Times New Roman"/>
      <w:color w:val="272727"/>
    </w:rPr>
  </w:style>
  <w:style w:type="paragraph" w:styleId="Ttol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olCar">
    <w:name w:val="Títol Car"/>
    <w:basedOn w:val="Lletraperdefectedelpargraf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ol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olCar">
    <w:name w:val="Subtítol Car"/>
    <w:basedOn w:val="Lletraperdefectedelpargraf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Lletraperdefectedelpargraf"/>
    <w:rPr>
      <w:i/>
      <w:iCs/>
      <w:color w:val="404040"/>
    </w:rPr>
  </w:style>
  <w:style w:type="paragraph" w:styleId="Pargrafdellista">
    <w:name w:val="List Paragraph"/>
    <w:basedOn w:val="Normal"/>
    <w:pPr>
      <w:ind w:left="720"/>
      <w:contextualSpacing/>
    </w:pPr>
  </w:style>
  <w:style w:type="character" w:styleId="mfasiintens">
    <w:name w:val="Intense Emphasis"/>
    <w:basedOn w:val="Lletraperdefectedelpargraf"/>
    <w:rPr>
      <w:i/>
      <w:iCs/>
      <w:color w:val="0F4761"/>
    </w:rPr>
  </w:style>
  <w:style w:type="paragraph" w:styleId="Cita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intensaCar">
    <w:name w:val="Cita intensa Car"/>
    <w:basedOn w:val="Lletraperdefectedelpargraf"/>
    <w:rPr>
      <w:i/>
      <w:iCs/>
      <w:color w:val="0F4761"/>
    </w:rPr>
  </w:style>
  <w:style w:type="character" w:styleId="Refernciaintensa">
    <w:name w:val="Intense Reference"/>
    <w:basedOn w:val="Lletraperdefectedelpargraf"/>
    <w:rPr>
      <w:b/>
      <w:bCs/>
      <w:smallCaps/>
      <w:color w:val="0F4761"/>
      <w:spacing w:val="5"/>
    </w:rPr>
  </w:style>
  <w:style w:type="character" w:styleId="Enlla">
    <w:name w:val="Hyperlink"/>
    <w:basedOn w:val="Lletraperdefectedelpargraf"/>
    <w:rPr>
      <w:color w:val="467886"/>
      <w:u w:val="single"/>
    </w:rPr>
  </w:style>
  <w:style w:type="character" w:styleId="Mencisenseresoldre">
    <w:name w:val="Unresolved Mention"/>
    <w:basedOn w:val="Lletraperdefectedelpargr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lt2bs27579\pc_server\3.Bibliografia\2-AprendePython.pdf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\\lt2bs27579\pc_server\3.Bibliografia\1-ConceptesB&#224;sicsdeProgramaci&#243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Alumne_mati1</dc:creator>
  <dc:description/>
  <cp:lastModifiedBy>Alumne_mati1</cp:lastModifiedBy>
  <cp:revision>2</cp:revision>
  <dcterms:created xsi:type="dcterms:W3CDTF">2026-10-14T07:29:00Z</dcterms:created>
  <dcterms:modified xsi:type="dcterms:W3CDTF">2026-10-14T07:29:00Z</dcterms:modified>
</cp:coreProperties>
</file>